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813" w:rsidRPr="00EE5130" w:rsidRDefault="00A61813" w:rsidP="00CA6E12">
      <w:pPr>
        <w:tabs>
          <w:tab w:val="left" w:pos="1100"/>
        </w:tabs>
        <w:spacing w:line="240" w:lineRule="auto"/>
        <w:ind w:leftChars="0" w:left="0"/>
        <w:rPr>
          <w:rFonts w:eastAsia="宋体"/>
        </w:rPr>
      </w:pPr>
      <w:bookmarkStart w:id="0" w:name="_GoBack"/>
      <w:bookmarkEnd w:id="0"/>
    </w:p>
    <w:sectPr w:rsidR="00A61813" w:rsidRPr="00EE5130" w:rsidSect="00B15F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2BE6" w:rsidRDefault="00292BE6">
      <w:pPr>
        <w:ind w:left="420"/>
      </w:pPr>
      <w:r>
        <w:separator/>
      </w:r>
    </w:p>
  </w:endnote>
  <w:endnote w:type="continuationSeparator" w:id="0">
    <w:p w:rsidR="00292BE6" w:rsidRDefault="00292BE6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5FFE" w:rsidRDefault="00B15FFE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297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753"/>
      <w:gridCol w:w="4398"/>
      <w:gridCol w:w="2648"/>
    </w:tblGrid>
    <w:tr w:rsidR="00B15FFE" w:rsidTr="006C07FD">
      <w:trPr>
        <w:trHeight w:val="257"/>
      </w:trPr>
      <w:tc>
        <w:tcPr>
          <w:tcW w:w="996" w:type="pct"/>
        </w:tcPr>
        <w:p w:rsidR="00B15FFE" w:rsidRDefault="00B92448">
          <w:pPr>
            <w:pStyle w:val="a4"/>
          </w:pPr>
          <w:r>
            <w:fldChar w:fldCharType="begin"/>
          </w:r>
          <w:r>
            <w:instrText xml:space="preserve"> DATE \@ "yyyy-MM-dd" </w:instrText>
          </w:r>
          <w:r>
            <w:fldChar w:fldCharType="separate"/>
          </w:r>
          <w:r w:rsidR="005C0F2D">
            <w:rPr>
              <w:noProof/>
            </w:rPr>
            <w:t>2019-07-19</w:t>
          </w:r>
          <w:r>
            <w:rPr>
              <w:noProof/>
            </w:rPr>
            <w:fldChar w:fldCharType="end"/>
          </w:r>
        </w:p>
      </w:tc>
      <w:tc>
        <w:tcPr>
          <w:tcW w:w="2499" w:type="pct"/>
        </w:tcPr>
        <w:p w:rsidR="00B15FFE" w:rsidRDefault="00386A1C" w:rsidP="00386A1C">
          <w:pPr>
            <w:pStyle w:val="a4"/>
            <w:ind w:firstLineChars="50" w:firstLine="90"/>
            <w:jc w:val="center"/>
          </w:pPr>
          <w:r>
            <w:rPr>
              <w:rFonts w:cs="Arial"/>
              <w:color w:val="000000"/>
            </w:rPr>
            <w:t>Huawei Proprietary - Restricted Distribution</w:t>
          </w:r>
        </w:p>
      </w:tc>
      <w:tc>
        <w:tcPr>
          <w:tcW w:w="1506" w:type="pct"/>
        </w:tcPr>
        <w:p w:rsidR="00B15FFE" w:rsidRDefault="00B555EE" w:rsidP="001B2A88">
          <w:pPr>
            <w:pStyle w:val="a4"/>
            <w:ind w:right="360" w:firstLineChars="500" w:firstLine="900"/>
          </w:pPr>
          <w:r>
            <w:t>Page</w:t>
          </w:r>
          <w:r w:rsidR="00B92448">
            <w:fldChar w:fldCharType="begin"/>
          </w:r>
          <w:r w:rsidR="00B92448">
            <w:instrText>PAGE</w:instrText>
          </w:r>
          <w:r w:rsidR="00B92448">
            <w:fldChar w:fldCharType="separate"/>
          </w:r>
          <w:r w:rsidR="005C0F2D">
            <w:rPr>
              <w:noProof/>
            </w:rPr>
            <w:t>1</w:t>
          </w:r>
          <w:r w:rsidR="00B92448">
            <w:rPr>
              <w:noProof/>
            </w:rPr>
            <w:fldChar w:fldCharType="end"/>
          </w:r>
          <w:r>
            <w:t>, Total</w:t>
          </w:r>
          <w:r w:rsidR="006E093B">
            <w:rPr>
              <w:noProof/>
            </w:rPr>
            <w:fldChar w:fldCharType="begin"/>
          </w:r>
          <w:r w:rsidR="006E093B">
            <w:rPr>
              <w:noProof/>
            </w:rPr>
            <w:instrText xml:space="preserve"> NUMPAGES  \* Arabic  \* MERGEFORMAT </w:instrText>
          </w:r>
          <w:r w:rsidR="006E093B">
            <w:rPr>
              <w:noProof/>
            </w:rPr>
            <w:fldChar w:fldCharType="separate"/>
          </w:r>
          <w:r w:rsidR="005C0F2D">
            <w:rPr>
              <w:noProof/>
            </w:rPr>
            <w:t>1</w:t>
          </w:r>
          <w:r w:rsidR="006E093B">
            <w:rPr>
              <w:noProof/>
            </w:rPr>
            <w:fldChar w:fldCharType="end"/>
          </w:r>
        </w:p>
      </w:tc>
    </w:tr>
  </w:tbl>
  <w:p w:rsidR="00B15FFE" w:rsidRDefault="00B15FFE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5FFE" w:rsidRDefault="00B15FFE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2BE6" w:rsidRDefault="00292BE6">
      <w:pPr>
        <w:ind w:left="420"/>
      </w:pPr>
      <w:r>
        <w:separator/>
      </w:r>
    </w:p>
  </w:footnote>
  <w:footnote w:type="continuationSeparator" w:id="0">
    <w:p w:rsidR="00292BE6" w:rsidRDefault="00292BE6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5FFE" w:rsidRDefault="00B15FFE">
    <w:pPr>
      <w:pStyle w:val="a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04"/>
      <w:gridCol w:w="5952"/>
      <w:gridCol w:w="1550"/>
    </w:tblGrid>
    <w:tr w:rsidR="00B15FFE">
      <w:trPr>
        <w:cantSplit/>
        <w:trHeight w:hRule="exact" w:val="777"/>
      </w:trPr>
      <w:tc>
        <w:tcPr>
          <w:tcW w:w="350" w:type="pct"/>
          <w:tcBorders>
            <w:bottom w:val="single" w:sz="6" w:space="0" w:color="auto"/>
          </w:tcBorders>
        </w:tcPr>
        <w:p w:rsidR="00B15FFE" w:rsidRDefault="00E97AE5">
          <w:pPr>
            <w:pStyle w:val="a5"/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9264" behindDoc="0" locked="0" layoutInCell="1" allowOverlap="1" wp14:anchorId="77A1AEA8" wp14:editId="10B664A9">
                <wp:simplePos x="0" y="0"/>
                <wp:positionH relativeFrom="column">
                  <wp:posOffset>-29845</wp:posOffset>
                </wp:positionH>
                <wp:positionV relativeFrom="paragraph">
                  <wp:posOffset>6350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B15FFE" w:rsidRDefault="00B15FFE">
          <w:pPr>
            <w:ind w:left="420"/>
          </w:pPr>
        </w:p>
      </w:tc>
      <w:tc>
        <w:tcPr>
          <w:tcW w:w="3650" w:type="pct"/>
          <w:tcBorders>
            <w:bottom w:val="single" w:sz="6" w:space="0" w:color="auto"/>
          </w:tcBorders>
          <w:vAlign w:val="bottom"/>
        </w:tcPr>
        <w:p w:rsidR="00B15FFE" w:rsidRDefault="00B555EE" w:rsidP="00A61813">
          <w:pPr>
            <w:pStyle w:val="a5"/>
            <w:ind w:firstLineChars="300" w:firstLine="540"/>
          </w:pPr>
          <w:r>
            <w:rPr>
              <w:rFonts w:hint="eastAsia"/>
            </w:rPr>
            <w:t>D</w:t>
          </w:r>
          <w:r>
            <w:t>ocument Title</w:t>
          </w:r>
        </w:p>
      </w:tc>
      <w:tc>
        <w:tcPr>
          <w:tcW w:w="1000" w:type="pct"/>
          <w:tcBorders>
            <w:bottom w:val="single" w:sz="6" w:space="0" w:color="auto"/>
          </w:tcBorders>
          <w:vAlign w:val="bottom"/>
        </w:tcPr>
        <w:p w:rsidR="00B15FFE" w:rsidRDefault="00B555EE" w:rsidP="00CA6E12">
          <w:pPr>
            <w:pStyle w:val="a5"/>
            <w:ind w:firstLineChars="100" w:firstLine="180"/>
          </w:pPr>
          <w:r>
            <w:t>Security Level</w:t>
          </w:r>
        </w:p>
      </w:tc>
    </w:tr>
  </w:tbl>
  <w:p w:rsidR="00B15FFE" w:rsidRDefault="00B15FFE" w:rsidP="00EE5130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5FFE" w:rsidRDefault="00B15FFE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2B9D6888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4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6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7" w15:restartNumberingAfterBreak="0">
    <w:nsid w:val="42FE570A"/>
    <w:multiLevelType w:val="multilevel"/>
    <w:tmpl w:val="20ACE16E"/>
    <w:lvl w:ilvl="0">
      <w:start w:val="1"/>
      <w:numFmt w:val="decimal"/>
      <w:suff w:val="nothing"/>
      <w:lvlText w:val="%1  "/>
      <w:lvlJc w:val="left"/>
      <w:pPr>
        <w:ind w:left="72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72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72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72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Figure"/>
      <w:suff w:val="space"/>
      <w:lvlText w:val="Figure%8"/>
      <w:lvlJc w:val="center"/>
      <w:pPr>
        <w:ind w:left="72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Table"/>
      <w:suff w:val="space"/>
      <w:lvlText w:val="Table%9"/>
      <w:lvlJc w:val="center"/>
      <w:pPr>
        <w:ind w:left="72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8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" w15:restartNumberingAfterBreak="0">
    <w:nsid w:val="54FC087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10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7"/>
  </w:num>
  <w:num w:numId="5">
    <w:abstractNumId w:val="7"/>
  </w:num>
  <w:num w:numId="6">
    <w:abstractNumId w:val="11"/>
  </w:num>
  <w:num w:numId="7">
    <w:abstractNumId w:val="11"/>
  </w:num>
  <w:num w:numId="8">
    <w:abstractNumId w:val="11"/>
  </w:num>
  <w:num w:numId="9">
    <w:abstractNumId w:val="11"/>
  </w:num>
  <w:num w:numId="10">
    <w:abstractNumId w:val="2"/>
  </w:num>
  <w:num w:numId="11">
    <w:abstractNumId w:val="2"/>
  </w:num>
  <w:num w:numId="12">
    <w:abstractNumId w:val="2"/>
  </w:num>
  <w:num w:numId="13">
    <w:abstractNumId w:val="5"/>
  </w:num>
  <w:num w:numId="14">
    <w:abstractNumId w:val="6"/>
  </w:num>
  <w:num w:numId="15">
    <w:abstractNumId w:val="0"/>
  </w:num>
  <w:num w:numId="16">
    <w:abstractNumId w:val="4"/>
  </w:num>
  <w:num w:numId="17">
    <w:abstractNumId w:val="8"/>
  </w:num>
  <w:num w:numId="18">
    <w:abstractNumId w:val="8"/>
  </w:num>
  <w:num w:numId="19">
    <w:abstractNumId w:val="8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8"/>
  </w:num>
  <w:num w:numId="25">
    <w:abstractNumId w:val="8"/>
  </w:num>
  <w:num w:numId="26">
    <w:abstractNumId w:val="12"/>
  </w:num>
  <w:num w:numId="27">
    <w:abstractNumId w:val="12"/>
  </w:num>
  <w:num w:numId="28">
    <w:abstractNumId w:val="12"/>
  </w:num>
  <w:num w:numId="29">
    <w:abstractNumId w:val="1"/>
  </w:num>
  <w:num w:numId="30">
    <w:abstractNumId w:val="8"/>
  </w:num>
  <w:num w:numId="31">
    <w:abstractNumId w:val="8"/>
  </w:num>
  <w:num w:numId="32">
    <w:abstractNumId w:val="12"/>
  </w:num>
  <w:num w:numId="33">
    <w:abstractNumId w:val="10"/>
  </w:num>
  <w:num w:numId="34">
    <w:abstractNumId w:val="10"/>
  </w:num>
  <w:num w:numId="35">
    <w:abstractNumId w:val="10"/>
  </w:num>
  <w:num w:numId="36">
    <w:abstractNumId w:val="3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F2D"/>
    <w:rsid w:val="001B2A88"/>
    <w:rsid w:val="001F495F"/>
    <w:rsid w:val="00292BE6"/>
    <w:rsid w:val="00386A1C"/>
    <w:rsid w:val="0041004A"/>
    <w:rsid w:val="005C0F2D"/>
    <w:rsid w:val="006C07FD"/>
    <w:rsid w:val="006E093B"/>
    <w:rsid w:val="008E1FAA"/>
    <w:rsid w:val="00A61813"/>
    <w:rsid w:val="00B15FFE"/>
    <w:rsid w:val="00B555EE"/>
    <w:rsid w:val="00B92448"/>
    <w:rsid w:val="00BC013C"/>
    <w:rsid w:val="00CA6E12"/>
    <w:rsid w:val="00E97AE5"/>
    <w:rsid w:val="00EB731E"/>
    <w:rsid w:val="00E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D7CBC2D-C8DC-4F88-9655-D2F0935F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5FFE"/>
    <w:pPr>
      <w:widowControl w:val="0"/>
      <w:autoSpaceDE w:val="0"/>
      <w:autoSpaceDN w:val="0"/>
      <w:adjustRightInd w:val="0"/>
      <w:spacing w:line="360" w:lineRule="auto"/>
      <w:ind w:leftChars="200" w:left="200"/>
    </w:pPr>
    <w:rPr>
      <w:rFonts w:eastAsia="Times New Roman"/>
      <w:sz w:val="21"/>
      <w:szCs w:val="21"/>
    </w:rPr>
  </w:style>
  <w:style w:type="paragraph" w:styleId="1">
    <w:name w:val="heading 1"/>
    <w:next w:val="2"/>
    <w:qFormat/>
    <w:rsid w:val="00B15FFE"/>
    <w:pPr>
      <w:keepNext/>
      <w:numPr>
        <w:numId w:val="35"/>
      </w:numPr>
      <w:spacing w:before="240" w:after="240"/>
      <w:ind w:left="431" w:hanging="431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"/>
    <w:qFormat/>
    <w:rsid w:val="00B15FFE"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"/>
    <w:next w:val="a"/>
    <w:qFormat/>
    <w:rsid w:val="00B15FFE"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ascii="Arial" w:eastAsia="Arial" w:hAnsi="Arial"/>
      <w:bCs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">
    <w:name w:val="Table"/>
    <w:next w:val="a"/>
    <w:rsid w:val="00B15FFE"/>
    <w:pPr>
      <w:keepLines/>
      <w:numPr>
        <w:ilvl w:val="8"/>
        <w:numId w:val="5"/>
      </w:numPr>
      <w:spacing w:beforeLines="100"/>
      <w:ind w:left="0"/>
      <w:jc w:val="center"/>
    </w:pPr>
    <w:rPr>
      <w:rFonts w:ascii="Arial" w:hAnsi="Arial"/>
      <w:sz w:val="18"/>
      <w:szCs w:val="18"/>
    </w:rPr>
  </w:style>
  <w:style w:type="paragraph" w:customStyle="1" w:styleId="TableText">
    <w:name w:val="Table Text"/>
    <w:rsid w:val="00B15FFE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TableHeader">
    <w:name w:val="Table Header"/>
    <w:rsid w:val="00B15FFE"/>
    <w:pPr>
      <w:jc w:val="center"/>
    </w:pPr>
    <w:rPr>
      <w:rFonts w:ascii="Arial" w:hAnsi="Arial"/>
      <w:b/>
      <w:sz w:val="21"/>
      <w:szCs w:val="21"/>
    </w:rPr>
  </w:style>
  <w:style w:type="table" w:customStyle="1" w:styleId="TableStyle">
    <w:name w:val="Table Style"/>
    <w:basedOn w:val="a1"/>
    <w:rsid w:val="00B15FFE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styleId="a3">
    <w:name w:val="Balloon Text"/>
    <w:basedOn w:val="a"/>
    <w:link w:val="Char"/>
    <w:rsid w:val="00B15FFE"/>
    <w:pPr>
      <w:spacing w:line="240" w:lineRule="auto"/>
    </w:pPr>
    <w:rPr>
      <w:sz w:val="18"/>
      <w:szCs w:val="18"/>
    </w:rPr>
  </w:style>
  <w:style w:type="paragraph" w:customStyle="1" w:styleId="FigureStyle">
    <w:name w:val="Figure Style"/>
    <w:basedOn w:val="a"/>
    <w:rsid w:val="00B15FFE"/>
    <w:pPr>
      <w:keepNext/>
      <w:widowControl/>
      <w:spacing w:before="80" w:after="80"/>
      <w:ind w:leftChars="0" w:left="0"/>
      <w:jc w:val="center"/>
    </w:pPr>
  </w:style>
  <w:style w:type="paragraph" w:customStyle="1" w:styleId="DocumentTitle">
    <w:name w:val="Document Title"/>
    <w:basedOn w:val="a"/>
    <w:rsid w:val="00B15FFE"/>
    <w:pPr>
      <w:tabs>
        <w:tab w:val="left" w:pos="0"/>
      </w:tabs>
      <w:spacing w:before="300" w:after="300"/>
      <w:ind w:leftChars="0" w:left="0"/>
      <w:jc w:val="center"/>
    </w:pPr>
    <w:rPr>
      <w:rFonts w:ascii="Arial" w:eastAsia="黑体" w:hAnsi="Arial"/>
      <w:sz w:val="36"/>
      <w:szCs w:val="36"/>
    </w:rPr>
  </w:style>
  <w:style w:type="paragraph" w:styleId="a4">
    <w:name w:val="footer"/>
    <w:rsid w:val="00B15FFE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5">
    <w:name w:val="header"/>
    <w:rsid w:val="00B15FFE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character" w:customStyle="1" w:styleId="Char">
    <w:name w:val="批注框文本 Char"/>
    <w:basedOn w:val="a0"/>
    <w:link w:val="a3"/>
    <w:rsid w:val="00B15FFE"/>
    <w:rPr>
      <w:rFonts w:eastAsia="Times New Roman"/>
      <w:sz w:val="18"/>
      <w:szCs w:val="18"/>
    </w:rPr>
  </w:style>
  <w:style w:type="paragraph" w:customStyle="1" w:styleId="NotesHeader">
    <w:name w:val="Notes Header"/>
    <w:basedOn w:val="a"/>
    <w:rsid w:val="00B15FFE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NotesText">
    <w:name w:val="Notes Text"/>
    <w:basedOn w:val="a"/>
    <w:rsid w:val="00B15FFE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CompilingAdvice">
    <w:name w:val="Compiling Advice"/>
    <w:basedOn w:val="a"/>
    <w:rsid w:val="00B15FFE"/>
    <w:rPr>
      <w:rFonts w:ascii="Arial" w:hAnsi="Arial" w:cs="Arial"/>
      <w:i/>
      <w:color w:val="0000FF"/>
    </w:rPr>
  </w:style>
  <w:style w:type="paragraph" w:customStyle="1" w:styleId="Figure">
    <w:name w:val="Figure"/>
    <w:basedOn w:val="a"/>
    <w:rsid w:val="00B15FFE"/>
    <w:pPr>
      <w:numPr>
        <w:ilvl w:val="7"/>
        <w:numId w:val="5"/>
      </w:numPr>
      <w:ind w:leftChars="0" w:left="0"/>
      <w:jc w:val="center"/>
    </w:pPr>
    <w:rPr>
      <w:rFonts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CF202F"/>
      </a:dk1>
      <a:lt1>
        <a:srgbClr val="F7991C"/>
      </a:lt1>
      <a:dk2>
        <a:srgbClr val="EC1567"/>
      </a:dk2>
      <a:lt2>
        <a:srgbClr val="AB1C3E"/>
      </a:lt2>
      <a:accent1>
        <a:srgbClr val="63322F"/>
      </a:accent1>
      <a:accent2>
        <a:srgbClr val="FBE109"/>
      </a:accent2>
      <a:accent3>
        <a:srgbClr val="F47F74"/>
      </a:accent3>
      <a:accent4>
        <a:srgbClr val="7BCC86"/>
      </a:accent4>
      <a:accent5>
        <a:srgbClr val="83C886"/>
      </a:accent5>
      <a:accent6>
        <a:srgbClr val="FFF7DA"/>
      </a:accent6>
      <a:hlink>
        <a:srgbClr val="EBE2DA"/>
      </a:hlink>
      <a:folHlink>
        <a:srgbClr val="F0F8F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Doc1.docx</Template>
  <TotalTime>0</TotalTime>
  <Pages>1</Pages>
  <Words>0</Words>
  <Characters>0</Characters>
  <Application>Microsoft Office Word</Application>
  <DocSecurity>0</DocSecurity>
  <Lines>0</Lines>
  <Paragraphs>0</Paragraphs>
  <ScaleCrop>false</ScaleCrop>
  <Company>Huawei Technologies Co.,Ltd.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Rongxin Guan</dc:creator>
  <cp:keywords/>
  <dc:description/>
  <cp:revision>2</cp:revision>
  <dcterms:created xsi:type="dcterms:W3CDTF">2019-07-19T03:04:00Z</dcterms:created>
  <dcterms:modified xsi:type="dcterms:W3CDTF">2019-07-19T03:04:00Z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(4)ypdKZHoXKI77kKiaxKNzxJoMZVmuFclIHQAaP7/VYhy8k+NALOdg7F1zXCOadgRvQdr3+hVN
w++58o09L8o4JWBpb03KcbyO7+SzxhD20hChuICdzHxbPtNgRKFeqc5vmDZ5z6yrXjLEJDGC
G+e/W2pWRnJPswZ8T2czvy+l7JRZrRfNC0eYoalX5LGOve5i6rkzfq/TTpLZHtFP9apU2MJR
x2/6JUZZZxJFcyffh3</vt:lpwstr>
  </property>
  <property fmtid="{D5CDD505-2E9C-101B-9397-08002B2CF9AE}" pid="3" name="_ms_pID_7253431">
    <vt:lpwstr>LeGSevTPW/Gyn9dbdtyv5gg9C7MMPwmpl2RHCx3ZRKrAJB2T0wEp7m
LDVeP+JdtbK8bgPilliI5psE0YUssTv/1Ud2FjzE/jGqhAFFQdi9+B1oGrJk3Gt/AR7gvi4G
R/jR270zgi+VbZzfZIlCqIqIsJ3Ehrl9oYbv9F8vxyhMyQ/bfIXYUm8LYpAR8P6AsxFqX2YL
WlB80to4SO5pYa3MRO1Jo7hU3nUSkj3R5tuR</vt:lpwstr>
  </property>
  <property fmtid="{D5CDD505-2E9C-101B-9397-08002B2CF9AE}" pid="4" name="_ms_pID_7253432">
    <vt:lpwstr>++/mFldjDQDqvJuRM8TjPdIs9qEJ58N6US9i
yIeSnu7IK94kG9F1xRkBaTzZJg6zhvz2b/rBWCgxZSXMbznz40etjqqdMyFHP3NcqJFYKOs7
AK4XP5GGlSi3yRL4JoV3p+VyhTppi8HNQLPOCESvFjKFK2BIiQ7ccgGboMrlENeG/PKe4QYk
tPEkXpEfSCecU6YCmkD2Pr838e6W0rxgSfHD3V2g6rH38KsA22KQvu</vt:lpwstr>
  </property>
  <property fmtid="{D5CDD505-2E9C-101B-9397-08002B2CF9AE}" pid="5" name="_ms_pID_7253433">
    <vt:lpwstr>uU0yBpNNtvCUlO8vLQ
mwcU0yb2QJXMzqC7LBIWQuK9XlY4oT3pGpRxSN10tv3Obm4sF9rFzpUvBJVJ8YKgKEJQOQ==</vt:lpwstr>
  </property>
  <property fmtid="{D5CDD505-2E9C-101B-9397-08002B2CF9AE}" pid="6" name="_2015_ms_pID_725343">
    <vt:lpwstr>(3)udVh5SpCjE1VdVH7CQ/XxKWnAwTy2gyC3AeJTKY3RZaXb5N/SClI15Bzpkp8cNeoAOjOPZEm
Rn1SGx6LgpisottMFCOE/TJuG7LIwu/cy1ZUVRtuzKW1VGUfSPPnNWvHXsfEzxMTJ3ONmKSN
PWo1chll+vPxRY2G70PlKXNlshNT6jzAhhj/1XC67gEbtCA2n6z3DSwXcADn/d3vqvlE2Vz5
yfzw7LHxbUvhYWxtNG</vt:lpwstr>
  </property>
  <property fmtid="{D5CDD505-2E9C-101B-9397-08002B2CF9AE}" pid="7" name="_2015_ms_pID_7253431">
    <vt:lpwstr>7iOW9VMY4x8dkheiOjBCf8wcNthv1sCtjNNPKrz08/XamlpLTHsk40
/+KDB7ul70S3yco3ihcDeK/cMrjtc/rzpS9teZTgPHjETdb4BZbpSH5eqdnigwJLTnc9fJzt
FS0JWF8vLZYRwKo13n7876T8H+aJ2Z44oagYGgtLwduovH/U4HRaAG8j52m1aiGDbbSBuUnO
T9h9WLlaNbykC0r2ljx0jFYiGlXO6FVj/4M1</vt:lpwstr>
  </property>
  <property fmtid="{D5CDD505-2E9C-101B-9397-08002B2CF9AE}" pid="8" name="_2015_ms_pID_7253432">
    <vt:lpwstr>1w==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1540623919</vt:lpwstr>
  </property>
</Properties>
</file>